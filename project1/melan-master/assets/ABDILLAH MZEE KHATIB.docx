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14:paraId="73EA09DD" w14:textId="77777777" w:rsidTr="00C75B47">
        <w:trPr>
          <w:trHeight w:val="1143"/>
          <w:jc w:val="center"/>
        </w:trPr>
        <w:tc>
          <w:tcPr>
            <w:tcW w:w="1800" w:type="dxa"/>
          </w:tcPr>
          <w:p w14:paraId="2FE7A327" w14:textId="71CDD791" w:rsidR="0085363C" w:rsidRPr="0085363C" w:rsidRDefault="00F8584E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>
              <w:rPr>
                <w:rFonts w:ascii="Georgia" w:eastAsia="Times New Roman" w:hAnsi="Georgia" w:cs="Georgia"/>
                <w:b/>
                <w:bCs/>
                <w:noProof/>
                <w:color w:val="D14140"/>
                <w:sz w:val="48"/>
                <w:szCs w:val="51"/>
              </w:rPr>
              <w:drawing>
                <wp:anchor distT="0" distB="0" distL="114300" distR="114300" simplePos="0" relativeHeight="251659264" behindDoc="0" locked="0" layoutInCell="1" allowOverlap="1" wp14:anchorId="00D3BD61" wp14:editId="68328DB8">
                  <wp:simplePos x="0" y="0"/>
                  <wp:positionH relativeFrom="column">
                    <wp:posOffset>-511175</wp:posOffset>
                  </wp:positionH>
                  <wp:positionV relativeFrom="paragraph">
                    <wp:posOffset>-739775</wp:posOffset>
                  </wp:positionV>
                  <wp:extent cx="1790700" cy="179070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65" cy="179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00" w:type="dxa"/>
            <w:gridSpan w:val="7"/>
          </w:tcPr>
          <w:p w14:paraId="646AE542" w14:textId="7EF5BA69" w:rsidR="0085363C" w:rsidRPr="00DC0D01" w:rsidRDefault="00A40450" w:rsidP="008954EF">
            <w:pPr>
              <w:pStyle w:val="Title"/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7D1A6055" wp14:editId="3977EF72">
                  <wp:simplePos x="0" y="0"/>
                  <wp:positionH relativeFrom="margin">
                    <wp:posOffset>4270375</wp:posOffset>
                  </wp:positionH>
                  <wp:positionV relativeFrom="margin">
                    <wp:posOffset>-739775</wp:posOffset>
                  </wp:positionV>
                  <wp:extent cx="1812683" cy="1731010"/>
                  <wp:effectExtent l="0" t="0" r="0" b="254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683" cy="17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5363C" w:rsidRPr="008954EF">
              <w:br/>
            </w:r>
            <w:r>
              <w:rPr>
                <w:sz w:val="32"/>
                <w:szCs w:val="32"/>
              </w:rPr>
              <w:t xml:space="preserve">      </w:t>
            </w:r>
            <w:r w:rsidR="006A4D39">
              <w:rPr>
                <w:sz w:val="32"/>
                <w:szCs w:val="32"/>
              </w:rPr>
              <w:t xml:space="preserve">            </w:t>
            </w:r>
            <w:r w:rsidR="00E75875" w:rsidRPr="00DC0D01">
              <w:rPr>
                <w:sz w:val="32"/>
                <w:szCs w:val="32"/>
              </w:rPr>
              <w:t>ABDILLAH MZEE KHATIB</w:t>
            </w:r>
          </w:p>
        </w:tc>
      </w:tr>
      <w:tr w:rsidR="0085363C" w:rsidRPr="0085363C" w14:paraId="253526D4" w14:textId="77777777" w:rsidTr="00C75B47">
        <w:trPr>
          <w:trHeight w:val="1206"/>
          <w:jc w:val="center"/>
        </w:trPr>
        <w:tc>
          <w:tcPr>
            <w:tcW w:w="1800" w:type="dxa"/>
          </w:tcPr>
          <w:p w14:paraId="74894AE8" w14:textId="3DBEC1AF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520BAE93" w14:textId="2C6F6886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358EA" w14:paraId="2E16E062" w14:textId="77777777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031F5C4D" w14:textId="686BA864" w:rsidR="00F079F2" w:rsidRPr="00F358EA" w:rsidRDefault="00903F17" w:rsidP="00F079F2">
            <w:pPr>
              <w:pStyle w:val="Heading1Alt"/>
              <w:rPr>
                <w:rFonts w:ascii="Times" w:hAnsi="Times" w:cs="Times"/>
                <w:color w:val="000000"/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 xml:space="preserve">JOB </w:t>
            </w:r>
            <w:r w:rsidR="00F079F2" w:rsidRPr="00F358EA">
              <w:rPr>
                <w:sz w:val="20"/>
                <w:szCs w:val="20"/>
              </w:rPr>
              <w:t>O</w:t>
            </w:r>
            <w:r w:rsidRPr="00F358EA">
              <w:rPr>
                <w:sz w:val="20"/>
                <w:szCs w:val="20"/>
              </w:rPr>
              <w:t>BJ</w:t>
            </w:r>
            <w:r w:rsidR="00F079F2" w:rsidRPr="00F358EA">
              <w:rPr>
                <w:sz w:val="20"/>
                <w:szCs w:val="20"/>
              </w:rPr>
              <w:t xml:space="preserve">ECTIVE </w:t>
            </w:r>
          </w:p>
          <w:p w14:paraId="65249BCF" w14:textId="2979B908" w:rsidR="00F079F2" w:rsidRPr="00F358EA" w:rsidRDefault="00382E7A" w:rsidP="00F079F2">
            <w:pPr>
              <w:pStyle w:val="Whitetext"/>
              <w:rPr>
                <w:sz w:val="20"/>
                <w:szCs w:val="20"/>
              </w:rPr>
            </w:pPr>
            <w:r w:rsidRPr="00F358EA">
              <w:rPr>
                <w:rFonts w:ascii="Times" w:hAnsi="Times"/>
                <w:color w:val="000000"/>
                <w:sz w:val="20"/>
                <w:szCs w:val="20"/>
              </w:rPr>
              <w:t>My expectation after getting this job is to benefit by including global leadership quality and leverage my ability</w:t>
            </w:r>
            <w:r w:rsidR="003E30A8" w:rsidRPr="00F358EA">
              <w:rPr>
                <w:rFonts w:ascii="Times" w:hAnsi="Times"/>
                <w:color w:val="000000"/>
                <w:sz w:val="20"/>
                <w:szCs w:val="20"/>
              </w:rPr>
              <w:t xml:space="preserve"> to adopts and assimilate my knowledge. I hope to thrive in this experiential system whilst relying on these core competencies to be an active participant in the room.</w:t>
            </w:r>
          </w:p>
          <w:p w14:paraId="487A49FD" w14:textId="621F087B" w:rsidR="00F079F2" w:rsidRPr="00F358EA" w:rsidRDefault="00F079F2" w:rsidP="00F079F2">
            <w:pPr>
              <w:pStyle w:val="Heading2Alt"/>
              <w:rPr>
                <w:szCs w:val="20"/>
              </w:rPr>
            </w:pPr>
            <w:r w:rsidRPr="00F358EA">
              <w:rPr>
                <w:noProof/>
                <w:szCs w:val="20"/>
              </w:rPr>
              <w:drawing>
                <wp:inline distT="0" distB="0" distL="0" distR="0" wp14:anchorId="3122C3DC" wp14:editId="1DC0A6F7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358EA">
              <w:rPr>
                <w:szCs w:val="20"/>
              </w:rPr>
              <w:tab/>
            </w:r>
            <w:r w:rsidRPr="00F358EA">
              <w:rPr>
                <w:b/>
                <w:szCs w:val="20"/>
              </w:rPr>
              <w:t>ADDRESS</w:t>
            </w:r>
            <w:r w:rsidRPr="00F358EA">
              <w:rPr>
                <w:szCs w:val="20"/>
              </w:rPr>
              <w:br/>
            </w:r>
            <w:r w:rsidR="00D405EF" w:rsidRPr="00F358EA">
              <w:rPr>
                <w:szCs w:val="20"/>
              </w:rPr>
              <w:t>GITAM UNIVERSITY</w:t>
            </w:r>
            <w:r w:rsidRPr="00F358EA">
              <w:rPr>
                <w:szCs w:val="20"/>
              </w:rPr>
              <w:br/>
            </w:r>
            <w:r w:rsidR="00CE7308" w:rsidRPr="00F358EA">
              <w:rPr>
                <w:szCs w:val="20"/>
              </w:rPr>
              <w:t>Bengaluru, Karnataka 561203</w:t>
            </w:r>
            <w:r w:rsidRPr="00F358EA">
              <w:rPr>
                <w:szCs w:val="20"/>
              </w:rPr>
              <w:br/>
            </w:r>
            <w:r w:rsidR="00CE7308" w:rsidRPr="00F358EA">
              <w:rPr>
                <w:szCs w:val="20"/>
              </w:rPr>
              <w:t>INDIA.</w:t>
            </w:r>
          </w:p>
          <w:p w14:paraId="16754E12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  <w:p w14:paraId="2D40D63E" w14:textId="77C19E34" w:rsidR="00F079F2" w:rsidRPr="00F358EA" w:rsidRDefault="00F079F2" w:rsidP="00F079F2">
            <w:pPr>
              <w:pStyle w:val="Heading2Alt"/>
              <w:rPr>
                <w:szCs w:val="20"/>
              </w:rPr>
            </w:pPr>
            <w:r w:rsidRPr="00F358EA">
              <w:rPr>
                <w:noProof/>
                <w:szCs w:val="20"/>
              </w:rPr>
              <w:drawing>
                <wp:inline distT="0" distB="0" distL="0" distR="0" wp14:anchorId="02D2159F" wp14:editId="5094179A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358EA">
              <w:rPr>
                <w:szCs w:val="20"/>
              </w:rPr>
              <w:tab/>
            </w:r>
            <w:r w:rsidRPr="00F358EA">
              <w:rPr>
                <w:b/>
                <w:szCs w:val="20"/>
              </w:rPr>
              <w:t>PHONE</w:t>
            </w:r>
            <w:r w:rsidRPr="00F358EA">
              <w:rPr>
                <w:szCs w:val="20"/>
              </w:rPr>
              <w:br/>
            </w:r>
            <w:r w:rsidR="00CE7308" w:rsidRPr="00F358EA">
              <w:rPr>
                <w:szCs w:val="20"/>
              </w:rPr>
              <w:t>+91 8097034360</w:t>
            </w:r>
          </w:p>
          <w:p w14:paraId="2B67C9DD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  <w:p w14:paraId="47B7E5BF" w14:textId="3E38E363" w:rsidR="00F079F2" w:rsidRPr="00F358EA" w:rsidRDefault="00F079F2" w:rsidP="00F079F2">
            <w:pPr>
              <w:pStyle w:val="Heading2Alt"/>
              <w:rPr>
                <w:szCs w:val="20"/>
              </w:rPr>
            </w:pPr>
            <w:r w:rsidRPr="00F358EA">
              <w:rPr>
                <w:noProof/>
                <w:szCs w:val="20"/>
              </w:rPr>
              <w:drawing>
                <wp:inline distT="0" distB="0" distL="0" distR="0" wp14:anchorId="5C5A5A8B" wp14:editId="1150710C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358EA">
              <w:rPr>
                <w:szCs w:val="20"/>
              </w:rPr>
              <w:tab/>
            </w:r>
            <w:r w:rsidRPr="00F358EA">
              <w:rPr>
                <w:b/>
                <w:szCs w:val="20"/>
              </w:rPr>
              <w:t>EMAIL</w:t>
            </w:r>
            <w:r w:rsidRPr="00F358EA">
              <w:rPr>
                <w:szCs w:val="20"/>
              </w:rPr>
              <w:br/>
            </w:r>
            <w:r w:rsidR="00CE7308" w:rsidRPr="00F358EA">
              <w:rPr>
                <w:szCs w:val="20"/>
              </w:rPr>
              <w:t>akhatib@gitam.in</w:t>
            </w:r>
          </w:p>
          <w:p w14:paraId="74F5AEA5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  <w:p w14:paraId="1039DD1D" w14:textId="5893B3FB" w:rsidR="00F079F2" w:rsidRPr="00F358EA" w:rsidRDefault="00F079F2" w:rsidP="00F079F2">
            <w:pPr>
              <w:pStyle w:val="Heading2Alt"/>
              <w:rPr>
                <w:szCs w:val="20"/>
              </w:rPr>
            </w:pPr>
            <w:r w:rsidRPr="00F358EA">
              <w:rPr>
                <w:noProof/>
                <w:szCs w:val="20"/>
              </w:rPr>
              <w:drawing>
                <wp:inline distT="0" distB="0" distL="0" distR="0" wp14:anchorId="560D9813" wp14:editId="628FEC03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358EA">
              <w:rPr>
                <w:szCs w:val="20"/>
              </w:rPr>
              <w:tab/>
            </w:r>
            <w:r w:rsidRPr="00F358EA">
              <w:rPr>
                <w:b/>
                <w:szCs w:val="20"/>
              </w:rPr>
              <w:t>WEBSITE</w:t>
            </w:r>
            <w:r w:rsidRPr="00F358EA">
              <w:rPr>
                <w:szCs w:val="20"/>
              </w:rPr>
              <w:br/>
            </w:r>
            <w:r w:rsidR="008E787F">
              <w:rPr>
                <w:szCs w:val="20"/>
              </w:rPr>
              <w:t>www.akhatib.com</w:t>
            </w:r>
          </w:p>
        </w:tc>
        <w:tc>
          <w:tcPr>
            <w:tcW w:w="360" w:type="dxa"/>
          </w:tcPr>
          <w:p w14:paraId="16E46E0A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545E3A91" w14:textId="4B70377F" w:rsidR="00F079F2" w:rsidRPr="00F358EA" w:rsidRDefault="00F079F2" w:rsidP="00F079F2">
            <w:pPr>
              <w:pStyle w:val="Heading1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3DF9AAB6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2F9D93CA" w14:textId="77777777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3EAAE864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3DA22789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vMerge/>
          </w:tcPr>
          <w:p w14:paraId="10D37921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1BDAAFF9" w14:textId="3838ED2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4B6CB883" w14:textId="77777777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4B3B65ED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40C2221E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7270" w:type="dxa"/>
            <w:gridSpan w:val="4"/>
          </w:tcPr>
          <w:p w14:paraId="72A3BDC0" w14:textId="763340C1" w:rsidR="00F079F2" w:rsidRPr="00F358EA" w:rsidRDefault="001E4EE0" w:rsidP="00F079F2">
            <w:pPr>
              <w:pStyle w:val="JobDates"/>
              <w:rPr>
                <w:rFonts w:eastAsia="MS Mincho"/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2019</w:t>
            </w:r>
          </w:p>
          <w:p w14:paraId="77B4EA15" w14:textId="77777777" w:rsidR="00F358EA" w:rsidRDefault="0077116C" w:rsidP="00F358EA">
            <w:pPr>
              <w:pStyle w:val="JobDetails"/>
              <w:rPr>
                <w:color w:val="C42B31"/>
                <w:sz w:val="20"/>
                <w:szCs w:val="20"/>
              </w:rPr>
            </w:pPr>
            <w:r w:rsidRPr="00F358EA">
              <w:rPr>
                <w:color w:val="D14140"/>
                <w:sz w:val="20"/>
                <w:szCs w:val="20"/>
              </w:rPr>
              <w:t>HR</w:t>
            </w:r>
            <w:r w:rsidR="00F079F2" w:rsidRPr="00F358EA">
              <w:rPr>
                <w:color w:val="D14140"/>
                <w:sz w:val="20"/>
                <w:szCs w:val="20"/>
              </w:rPr>
              <w:t xml:space="preserve"> •</w:t>
            </w:r>
            <w:r w:rsidR="00F079F2" w:rsidRPr="00F358EA">
              <w:rPr>
                <w:color w:val="C42B31"/>
                <w:sz w:val="20"/>
                <w:szCs w:val="20"/>
              </w:rPr>
              <w:t xml:space="preserve"> </w:t>
            </w:r>
            <w:r w:rsidR="001E4EE0" w:rsidRPr="00F358EA">
              <w:rPr>
                <w:color w:val="C42B31"/>
                <w:sz w:val="20"/>
                <w:szCs w:val="20"/>
              </w:rPr>
              <w:t>Zanzibar Insurance Corporation</w:t>
            </w:r>
            <w:r w:rsidR="00F079F2" w:rsidRPr="00F358EA">
              <w:rPr>
                <w:color w:val="C42B31"/>
                <w:sz w:val="20"/>
                <w:szCs w:val="20"/>
              </w:rPr>
              <w:t xml:space="preserve"> </w:t>
            </w:r>
            <w:r w:rsidR="00F079F2" w:rsidRPr="00F358EA">
              <w:rPr>
                <w:color w:val="D14140"/>
                <w:sz w:val="20"/>
                <w:szCs w:val="20"/>
              </w:rPr>
              <w:t>•</w:t>
            </w:r>
            <w:r w:rsidR="00F079F2" w:rsidRPr="00F358EA">
              <w:rPr>
                <w:color w:val="C42B31"/>
                <w:sz w:val="20"/>
                <w:szCs w:val="20"/>
              </w:rPr>
              <w:t xml:space="preserve"> </w:t>
            </w:r>
            <w:r w:rsidR="001E4EE0" w:rsidRPr="00F358EA">
              <w:rPr>
                <w:color w:val="C42B31"/>
                <w:sz w:val="20"/>
                <w:szCs w:val="20"/>
              </w:rPr>
              <w:t>Unguja, Zanzibar.</w:t>
            </w:r>
          </w:p>
          <w:p w14:paraId="11C33A46" w14:textId="746F9506" w:rsidR="00F079F2" w:rsidRPr="00F358EA" w:rsidRDefault="001E4EE0" w:rsidP="00F358EA">
            <w:pPr>
              <w:pStyle w:val="JobDetails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2020</w:t>
            </w:r>
          </w:p>
          <w:p w14:paraId="5053CB80" w14:textId="77777777" w:rsidR="00BB5F35" w:rsidRDefault="001E4EE0" w:rsidP="00D10E2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color w:val="C42B31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color w:val="D14140"/>
                <w:sz w:val="20"/>
                <w:szCs w:val="20"/>
              </w:rPr>
              <w:t xml:space="preserve">Accountant </w:t>
            </w:r>
            <w:r w:rsidR="00F079F2" w:rsidRPr="00F358EA">
              <w:rPr>
                <w:rFonts w:ascii="Georgia" w:eastAsia="Times New Roman" w:hAnsi="Georgia" w:cs="Georgia"/>
                <w:color w:val="D14140"/>
                <w:sz w:val="20"/>
                <w:szCs w:val="20"/>
              </w:rPr>
              <w:t>•</w:t>
            </w:r>
            <w:r w:rsidR="00F079F2" w:rsidRPr="00F358EA">
              <w:rPr>
                <w:rFonts w:ascii="Georgia" w:eastAsia="Times New Roman" w:hAnsi="Georgia" w:cs="Georgia"/>
                <w:color w:val="C42B31"/>
                <w:sz w:val="20"/>
                <w:szCs w:val="20"/>
              </w:rPr>
              <w:t xml:space="preserve"> </w:t>
            </w:r>
            <w:r w:rsidRPr="00F358EA">
              <w:rPr>
                <w:color w:val="C42B31"/>
                <w:sz w:val="20"/>
                <w:szCs w:val="20"/>
              </w:rPr>
              <w:t xml:space="preserve">Zanzibar Insurance Corporation </w:t>
            </w:r>
            <w:r w:rsidRPr="00F358EA">
              <w:rPr>
                <w:color w:val="D14140"/>
                <w:sz w:val="20"/>
                <w:szCs w:val="20"/>
              </w:rPr>
              <w:t>•</w:t>
            </w:r>
            <w:r w:rsidRPr="00F358EA">
              <w:rPr>
                <w:color w:val="C42B31"/>
                <w:sz w:val="20"/>
                <w:szCs w:val="20"/>
              </w:rPr>
              <w:t xml:space="preserve"> Unguja, Zanzibar.</w:t>
            </w:r>
          </w:p>
          <w:p w14:paraId="70BE314F" w14:textId="36A0C289" w:rsidR="007B552A" w:rsidRPr="00D10E22" w:rsidRDefault="007B552A" w:rsidP="00D10E2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color w:val="C42B31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2021</w:t>
            </w:r>
          </w:p>
          <w:p w14:paraId="755248C2" w14:textId="4077176B" w:rsidR="007B552A" w:rsidRPr="00F358EA" w:rsidRDefault="007B552A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color w:val="C42B31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color w:val="D14140"/>
                <w:sz w:val="20"/>
                <w:szCs w:val="20"/>
              </w:rPr>
              <w:t>UX Design •</w:t>
            </w:r>
            <w:r w:rsidRPr="00F358EA">
              <w:rPr>
                <w:rFonts w:ascii="Georgia" w:eastAsia="Times New Roman" w:hAnsi="Georgia" w:cs="Georgia"/>
                <w:color w:val="C42B31"/>
                <w:sz w:val="20"/>
                <w:szCs w:val="20"/>
              </w:rPr>
              <w:t xml:space="preserve"> </w:t>
            </w:r>
            <w:r w:rsidRPr="00F358EA">
              <w:rPr>
                <w:color w:val="C42B31"/>
                <w:sz w:val="20"/>
                <w:szCs w:val="20"/>
              </w:rPr>
              <w:t xml:space="preserve">Freelance </w:t>
            </w:r>
            <w:r w:rsidRPr="00F358EA">
              <w:rPr>
                <w:color w:val="D14140"/>
                <w:sz w:val="20"/>
                <w:szCs w:val="20"/>
              </w:rPr>
              <w:t>•</w:t>
            </w:r>
            <w:r w:rsidRPr="00F358EA">
              <w:rPr>
                <w:color w:val="C42B31"/>
                <w:sz w:val="20"/>
                <w:szCs w:val="20"/>
              </w:rPr>
              <w:t xml:space="preserve"> </w:t>
            </w:r>
            <w:r w:rsidR="00D42841" w:rsidRPr="00F358EA">
              <w:rPr>
                <w:color w:val="C42B31"/>
                <w:sz w:val="20"/>
                <w:szCs w:val="20"/>
              </w:rPr>
              <w:t>Karnataka</w:t>
            </w:r>
            <w:r w:rsidRPr="00F358EA">
              <w:rPr>
                <w:color w:val="C42B31"/>
                <w:sz w:val="20"/>
                <w:szCs w:val="20"/>
              </w:rPr>
              <w:t xml:space="preserve">, </w:t>
            </w:r>
            <w:r w:rsidR="00D42841" w:rsidRPr="00F358EA">
              <w:rPr>
                <w:color w:val="C42B31"/>
                <w:sz w:val="20"/>
                <w:szCs w:val="20"/>
              </w:rPr>
              <w:t>India.</w:t>
            </w:r>
          </w:p>
          <w:p w14:paraId="0AC53AC8" w14:textId="24FAB178" w:rsidR="00F079F2" w:rsidRPr="00F358EA" w:rsidRDefault="001E05A0" w:rsidP="00F079F2">
            <w:pPr>
              <w:pStyle w:val="JobDescription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 xml:space="preserve">I have been working under this company for two years with different departments as, Human Resource Manager (HR) and Accountant. In my career I was able to solve many cases concern car insurances and provide </w:t>
            </w:r>
            <w:r w:rsidR="004F242D" w:rsidRPr="00F358EA">
              <w:rPr>
                <w:sz w:val="20"/>
                <w:szCs w:val="20"/>
              </w:rPr>
              <w:t xml:space="preserve">financial services to the society and bring huge impact to </w:t>
            </w:r>
            <w:r w:rsidR="00D42841" w:rsidRPr="00F358EA">
              <w:rPr>
                <w:sz w:val="20"/>
                <w:szCs w:val="20"/>
              </w:rPr>
              <w:t>make</w:t>
            </w:r>
            <w:r w:rsidR="004F242D" w:rsidRPr="00F358EA">
              <w:rPr>
                <w:sz w:val="20"/>
                <w:szCs w:val="20"/>
              </w:rPr>
              <w:t xml:space="preserve"> the first company with big trust earned from customers.</w:t>
            </w:r>
            <w:r w:rsidR="005D4B5E" w:rsidRPr="00F358EA">
              <w:rPr>
                <w:sz w:val="20"/>
                <w:szCs w:val="20"/>
              </w:rPr>
              <w:t xml:space="preserve"> I contributed towards planned goals and target to become a company with many investors, its because of the efforts I put during my time in the company.</w:t>
            </w:r>
          </w:p>
        </w:tc>
      </w:tr>
      <w:tr w:rsidR="00F079F2" w:rsidRPr="00F358EA" w14:paraId="08BC1DC9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24EF59BA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0D51E9C6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7270" w:type="dxa"/>
            <w:gridSpan w:val="4"/>
          </w:tcPr>
          <w:p w14:paraId="1A82030F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68AC739F" w14:textId="77777777" w:rsidTr="00D10E22">
        <w:trPr>
          <w:gridAfter w:val="1"/>
          <w:wAfter w:w="20" w:type="dxa"/>
          <w:trHeight w:val="80"/>
          <w:jc w:val="center"/>
        </w:trPr>
        <w:tc>
          <w:tcPr>
            <w:tcW w:w="3150" w:type="dxa"/>
            <w:gridSpan w:val="2"/>
            <w:vMerge/>
          </w:tcPr>
          <w:p w14:paraId="33CF5880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3482EDFC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1DF09AF7" w14:textId="77777777" w:rsidR="00F079F2" w:rsidRPr="00F358EA" w:rsidRDefault="00F079F2" w:rsidP="00F079F2">
            <w:pPr>
              <w:pStyle w:val="Heading1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14:paraId="3275B4F9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530E76BF" w14:textId="77777777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3ADC7952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37272178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1980" w:type="dxa"/>
            <w:vMerge/>
          </w:tcPr>
          <w:p w14:paraId="733BDAE6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14:paraId="5A498F62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393143BF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6CEE568D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0E7B3EE9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7270" w:type="dxa"/>
            <w:gridSpan w:val="4"/>
          </w:tcPr>
          <w:p w14:paraId="03424C68" w14:textId="538B0647" w:rsidR="00746A11" w:rsidRPr="00F358EA" w:rsidRDefault="00F9689A" w:rsidP="00F079F2">
            <w:pPr>
              <w:pStyle w:val="JobDetails"/>
              <w:rPr>
                <w:b/>
                <w:bCs/>
                <w:sz w:val="20"/>
                <w:szCs w:val="20"/>
              </w:rPr>
            </w:pPr>
            <w:r w:rsidRPr="00F358EA">
              <w:rPr>
                <w:b/>
                <w:bCs/>
                <w:sz w:val="20"/>
                <w:szCs w:val="20"/>
              </w:rPr>
              <w:t>BCom</w:t>
            </w:r>
            <w:r w:rsidR="008256DF" w:rsidRPr="00F358EA">
              <w:rPr>
                <w:b/>
                <w:bCs/>
                <w:sz w:val="20"/>
                <w:szCs w:val="20"/>
              </w:rPr>
              <w:t xml:space="preserve"> Hons (Bachelor of commerce honor with ACCA)</w:t>
            </w:r>
          </w:p>
          <w:p w14:paraId="5A2F3FBD" w14:textId="177CBB5F" w:rsidR="00746A11" w:rsidRPr="00F358EA" w:rsidRDefault="008256DF" w:rsidP="00F079F2">
            <w:pPr>
              <w:pStyle w:val="JobDetails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2020 -2023</w:t>
            </w:r>
          </w:p>
          <w:p w14:paraId="144A9723" w14:textId="62609C42" w:rsidR="008256DF" w:rsidRPr="00F358EA" w:rsidRDefault="00DD2DCD" w:rsidP="00F079F2">
            <w:pPr>
              <w:pStyle w:val="JobDetails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GITAM University</w:t>
            </w:r>
            <w:r w:rsidR="00F079F2" w:rsidRPr="00F358EA">
              <w:rPr>
                <w:sz w:val="20"/>
                <w:szCs w:val="20"/>
              </w:rPr>
              <w:t xml:space="preserve">, </w:t>
            </w:r>
            <w:r w:rsidR="008256DF" w:rsidRPr="00F358EA">
              <w:rPr>
                <w:sz w:val="20"/>
                <w:szCs w:val="20"/>
              </w:rPr>
              <w:t xml:space="preserve">Bengaluru </w:t>
            </w:r>
          </w:p>
          <w:p w14:paraId="2F5774D5" w14:textId="4929D596" w:rsidR="00B16C9B" w:rsidRPr="00F358EA" w:rsidRDefault="00B16C9B" w:rsidP="00F079F2">
            <w:pPr>
              <w:pStyle w:val="JobDetails"/>
              <w:rPr>
                <w:sz w:val="20"/>
                <w:szCs w:val="20"/>
              </w:rPr>
            </w:pPr>
          </w:p>
          <w:p w14:paraId="49ADF6D9" w14:textId="272CDC5E" w:rsidR="00746A11" w:rsidRPr="00F358EA" w:rsidRDefault="00B16C9B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b/>
                <w:bCs/>
                <w:sz w:val="20"/>
                <w:szCs w:val="20"/>
              </w:rPr>
            </w:pPr>
            <w:r w:rsidRPr="00F358EA">
              <w:rPr>
                <w:b/>
                <w:bCs/>
                <w:sz w:val="20"/>
                <w:szCs w:val="20"/>
              </w:rPr>
              <w:t>DBA</w:t>
            </w:r>
            <w:r w:rsidR="00746A11" w:rsidRPr="00F358EA">
              <w:rPr>
                <w:b/>
                <w:bCs/>
                <w:sz w:val="20"/>
                <w:szCs w:val="20"/>
              </w:rPr>
              <w:t xml:space="preserve"> </w:t>
            </w:r>
            <w:r w:rsidRPr="00F358EA">
              <w:rPr>
                <w:b/>
                <w:bCs/>
                <w:sz w:val="20"/>
                <w:szCs w:val="20"/>
              </w:rPr>
              <w:t>(Diploma in Business Adm</w:t>
            </w:r>
            <w:r w:rsidR="00D95BAD" w:rsidRPr="00F358EA">
              <w:rPr>
                <w:b/>
                <w:bCs/>
                <w:sz w:val="20"/>
                <w:szCs w:val="20"/>
              </w:rPr>
              <w:t>inistration)</w:t>
            </w:r>
          </w:p>
          <w:p w14:paraId="219D7076" w14:textId="7F0EC61B" w:rsidR="00746A11" w:rsidRPr="00F358EA" w:rsidRDefault="00746A11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2017 – 2019</w:t>
            </w:r>
          </w:p>
          <w:p w14:paraId="3A97E056" w14:textId="27240F65" w:rsidR="00746A11" w:rsidRPr="00F358EA" w:rsidRDefault="00746A11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Zanzibar University (ZU)</w:t>
            </w:r>
          </w:p>
          <w:p w14:paraId="7F5E77AC" w14:textId="6621F459" w:rsidR="00746A11" w:rsidRPr="00F358EA" w:rsidRDefault="00746A11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sz w:val="20"/>
                <w:szCs w:val="20"/>
              </w:rPr>
            </w:pPr>
          </w:p>
          <w:p w14:paraId="12DE856A" w14:textId="74D2F058" w:rsidR="00746A11" w:rsidRPr="00F358EA" w:rsidRDefault="00746A11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b/>
                <w:bCs/>
                <w:sz w:val="20"/>
                <w:szCs w:val="20"/>
              </w:rPr>
            </w:pPr>
            <w:r w:rsidRPr="00F358EA">
              <w:rPr>
                <w:b/>
                <w:bCs/>
                <w:sz w:val="20"/>
                <w:szCs w:val="20"/>
              </w:rPr>
              <w:t>CBA (Certificate in Business Administration)</w:t>
            </w:r>
          </w:p>
          <w:p w14:paraId="3B96C367" w14:textId="5B5B4798" w:rsidR="00F9689A" w:rsidRPr="00F358EA" w:rsidRDefault="00F9689A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2016</w:t>
            </w:r>
          </w:p>
          <w:p w14:paraId="3CCE2709" w14:textId="2A0E88FF" w:rsidR="00F9689A" w:rsidRPr="00F358EA" w:rsidRDefault="00F9689A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Zanzibar University (ZU)</w:t>
            </w:r>
          </w:p>
          <w:p w14:paraId="0AAA5F74" w14:textId="451C9D30" w:rsidR="005E531C" w:rsidRPr="00F358EA" w:rsidRDefault="005E531C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sz w:val="20"/>
                <w:szCs w:val="20"/>
              </w:rPr>
            </w:pPr>
          </w:p>
          <w:p w14:paraId="5ABB2B13" w14:textId="57D67426" w:rsidR="005E531C" w:rsidRPr="00F358EA" w:rsidRDefault="005E531C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b/>
                <w:bCs/>
                <w:sz w:val="20"/>
                <w:szCs w:val="20"/>
              </w:rPr>
            </w:pPr>
            <w:r w:rsidRPr="00F358EA">
              <w:rPr>
                <w:b/>
                <w:bCs/>
                <w:sz w:val="20"/>
                <w:szCs w:val="20"/>
              </w:rPr>
              <w:t>TENTH</w:t>
            </w:r>
          </w:p>
          <w:p w14:paraId="46260F1A" w14:textId="5932BF27" w:rsidR="005E531C" w:rsidRPr="00F358EA" w:rsidRDefault="005E531C" w:rsidP="00B16C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2015</w:t>
            </w:r>
          </w:p>
          <w:p w14:paraId="1AE0B29F" w14:textId="42D9DBF7" w:rsidR="00F079F2" w:rsidRPr="00F358EA" w:rsidRDefault="005E531C" w:rsidP="005E531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ALFALAH MUSLIM SECONDARY SCHOOL</w:t>
            </w:r>
          </w:p>
        </w:tc>
      </w:tr>
      <w:tr w:rsidR="00F079F2" w:rsidRPr="00F358EA" w14:paraId="7F9CD8A3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3200C2E4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624169C3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7270" w:type="dxa"/>
            <w:gridSpan w:val="4"/>
          </w:tcPr>
          <w:p w14:paraId="02833BE1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7E550F22" w14:textId="77777777" w:rsidTr="00D10E22">
        <w:trPr>
          <w:gridAfter w:val="1"/>
          <w:wAfter w:w="20" w:type="dxa"/>
          <w:trHeight w:val="80"/>
          <w:jc w:val="center"/>
        </w:trPr>
        <w:tc>
          <w:tcPr>
            <w:tcW w:w="3150" w:type="dxa"/>
            <w:gridSpan w:val="2"/>
            <w:vMerge/>
          </w:tcPr>
          <w:p w14:paraId="3F2FE45F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2B58E45C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0C3D5AB7" w14:textId="2ACAFE5C" w:rsidR="00F079F2" w:rsidRPr="00F358EA" w:rsidRDefault="005E531C" w:rsidP="00F079F2">
            <w:pPr>
              <w:pStyle w:val="Heading1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SKILLS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14:paraId="28CDE849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7C409766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20328AA8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4DFE19E2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2790" w:type="dxa"/>
            <w:gridSpan w:val="3"/>
            <w:vMerge/>
          </w:tcPr>
          <w:p w14:paraId="2833DE8D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14:paraId="68ED8CD4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1EEDA9F9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54FD23F5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0E594A3E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7270" w:type="dxa"/>
            <w:gridSpan w:val="4"/>
          </w:tcPr>
          <w:p w14:paraId="47CB0FBD" w14:textId="77777777" w:rsidR="00B247C5" w:rsidRPr="00F358EA" w:rsidRDefault="00B247C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UX Design</w:t>
            </w:r>
          </w:p>
          <w:p w14:paraId="10553535" w14:textId="4A412F00" w:rsidR="00B247C5" w:rsidRPr="00F358EA" w:rsidRDefault="005E531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Web development</w:t>
            </w:r>
          </w:p>
          <w:p w14:paraId="41B4E20D" w14:textId="013B6887" w:rsidR="00B247C5" w:rsidRPr="00F358EA" w:rsidRDefault="00B247C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Project management</w:t>
            </w:r>
          </w:p>
          <w:p w14:paraId="5F25B698" w14:textId="3284BBF2" w:rsidR="00B247C5" w:rsidRPr="00F358EA" w:rsidRDefault="00B247C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Advanced excel</w:t>
            </w:r>
          </w:p>
          <w:p w14:paraId="1281F701" w14:textId="71857242" w:rsidR="005E531C" w:rsidRPr="00F358EA" w:rsidRDefault="005E531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72BA9147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1E9E694F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360" w:type="dxa"/>
          </w:tcPr>
          <w:p w14:paraId="3E3AC9DA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7270" w:type="dxa"/>
            <w:gridSpan w:val="4"/>
          </w:tcPr>
          <w:p w14:paraId="705E74FA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3652590E" w14:textId="77777777" w:rsidTr="00D10E22">
        <w:trPr>
          <w:gridAfter w:val="1"/>
          <w:wAfter w:w="20" w:type="dxa"/>
          <w:trHeight w:val="80"/>
          <w:jc w:val="center"/>
        </w:trPr>
        <w:tc>
          <w:tcPr>
            <w:tcW w:w="3150" w:type="dxa"/>
            <w:gridSpan w:val="2"/>
            <w:vMerge/>
          </w:tcPr>
          <w:p w14:paraId="7A6457BC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7686CCBE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2C698232" w14:textId="77777777" w:rsidR="00F079F2" w:rsidRPr="00F358EA" w:rsidRDefault="00F079F2" w:rsidP="00F079F2">
            <w:pPr>
              <w:pStyle w:val="Heading1"/>
              <w:rPr>
                <w:sz w:val="20"/>
                <w:szCs w:val="20"/>
              </w:rPr>
            </w:pPr>
            <w:r w:rsidRPr="00F358EA">
              <w:rPr>
                <w:sz w:val="20"/>
                <w:szCs w:val="20"/>
              </w:rPr>
              <w:t>LEADERSHIP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66B484AA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7C2D8A4F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102F4C20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01881988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vMerge/>
          </w:tcPr>
          <w:p w14:paraId="5D4828D5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34535696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6D983E5E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7A200663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39A1F063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7270" w:type="dxa"/>
            <w:gridSpan w:val="4"/>
          </w:tcPr>
          <w:p w14:paraId="148FD983" w14:textId="30E73DFA" w:rsidR="00F079F2" w:rsidRPr="00F358EA" w:rsidRDefault="00B247C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I am head of charity organization which</w:t>
            </w:r>
            <w:r w:rsidR="00AB3EBD" w:rsidRPr="00F358EA">
              <w:rPr>
                <w:rFonts w:ascii="Georgia" w:eastAsia="Times New Roman" w:hAnsi="Georgia" w:cs="Georgia"/>
                <w:sz w:val="20"/>
                <w:szCs w:val="20"/>
              </w:rPr>
              <w:t xml:space="preserve"> is</w:t>
            </w: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 xml:space="preserve"> registered as Zanzibar Charity </w:t>
            </w:r>
            <w:r w:rsidR="00AB3EBD" w:rsidRPr="00F358EA">
              <w:rPr>
                <w:rFonts w:ascii="Georgia" w:eastAsia="Times New Roman" w:hAnsi="Georgia" w:cs="Georgia"/>
                <w:sz w:val="20"/>
                <w:szCs w:val="20"/>
              </w:rPr>
              <w:t>Organization (ZCO).</w:t>
            </w:r>
          </w:p>
        </w:tc>
      </w:tr>
      <w:tr w:rsidR="00F079F2" w:rsidRPr="00F358EA" w14:paraId="27A5E478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049D9CCE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360" w:type="dxa"/>
          </w:tcPr>
          <w:p w14:paraId="2D9539AB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7270" w:type="dxa"/>
            <w:gridSpan w:val="4"/>
          </w:tcPr>
          <w:p w14:paraId="50D21CC0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6F9D18BC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223A8698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3A4A3522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4BE530DE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b/>
                <w:bCs/>
                <w:color w:val="D14140"/>
                <w:sz w:val="20"/>
                <w:szCs w:val="20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3290947C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1AB648E8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78CACD45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1731BC57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2160" w:type="dxa"/>
            <w:gridSpan w:val="2"/>
            <w:vMerge/>
          </w:tcPr>
          <w:p w14:paraId="6A131B36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7A07DD00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</w:tr>
      <w:tr w:rsidR="00F079F2" w:rsidRPr="00F358EA" w14:paraId="4FE2F0E1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5E17A227" w14:textId="77777777" w:rsidR="00F079F2" w:rsidRPr="00F358EA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60" w:type="dxa"/>
          </w:tcPr>
          <w:p w14:paraId="4BB4A302" w14:textId="77777777" w:rsidR="00F079F2" w:rsidRPr="00F358EA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</w:tc>
        <w:tc>
          <w:tcPr>
            <w:tcW w:w="7270" w:type="dxa"/>
            <w:gridSpan w:val="4"/>
          </w:tcPr>
          <w:p w14:paraId="6D023453" w14:textId="07262714" w:rsidR="00F079F2" w:rsidRPr="00F358EA" w:rsidRDefault="00AB3EB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Emanuel Falle</w:t>
            </w:r>
          </w:p>
          <w:p w14:paraId="5DB5D8CB" w14:textId="77777777" w:rsidR="00AB3EBD" w:rsidRPr="00F358EA" w:rsidRDefault="00AB3EB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  <w:p w14:paraId="7CD3140F" w14:textId="77777777" w:rsidR="00AB3EBD" w:rsidRPr="00F358EA" w:rsidRDefault="00AB3EB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Mobile: +91 8079036105</w:t>
            </w:r>
          </w:p>
          <w:p w14:paraId="44CDB6CE" w14:textId="281F81DA" w:rsidR="00AB3EBD" w:rsidRPr="00F358EA" w:rsidRDefault="00AB3EB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 xml:space="preserve">Email: </w:t>
            </w:r>
            <w:hyperlink r:id="rId17" w:history="1">
              <w:r w:rsidRPr="00F358EA">
                <w:rPr>
                  <w:rStyle w:val="Hyperlink"/>
                  <w:rFonts w:ascii="Georgia" w:eastAsia="Times New Roman" w:hAnsi="Georgia" w:cs="Georgia"/>
                  <w:sz w:val="20"/>
                  <w:szCs w:val="20"/>
                </w:rPr>
                <w:t>efalle@gitam.in</w:t>
              </w:r>
            </w:hyperlink>
          </w:p>
          <w:p w14:paraId="782FA743" w14:textId="4CEF2DC1" w:rsidR="00AB3EBD" w:rsidRPr="00F358EA" w:rsidRDefault="00AB3EB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  <w:p w14:paraId="0EBB30DD" w14:textId="77777777" w:rsidR="00D405EF" w:rsidRPr="00F358EA" w:rsidRDefault="00D405EF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  <w:p w14:paraId="5E6770D3" w14:textId="34D67EF7" w:rsidR="00AB3EBD" w:rsidRPr="00F358EA" w:rsidRDefault="00AB3EB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 xml:space="preserve">Kennedy Benard </w:t>
            </w:r>
          </w:p>
          <w:p w14:paraId="248A9295" w14:textId="77777777" w:rsidR="00AB3EBD" w:rsidRPr="00F358EA" w:rsidRDefault="00AB3EB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</w:p>
          <w:p w14:paraId="02370F27" w14:textId="77777777" w:rsidR="00AB3EBD" w:rsidRPr="00F358EA" w:rsidRDefault="00AB3EB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Mobile: +255</w:t>
            </w:r>
            <w:r w:rsidR="00D405EF" w:rsidRPr="00F358EA">
              <w:rPr>
                <w:rFonts w:ascii="Georgia" w:eastAsia="Times New Roman" w:hAnsi="Georgia" w:cs="Georgia"/>
                <w:sz w:val="20"/>
                <w:szCs w:val="20"/>
              </w:rPr>
              <w:t xml:space="preserve"> 756150405</w:t>
            </w:r>
          </w:p>
          <w:p w14:paraId="6BDE72B1" w14:textId="0BB8D5CF" w:rsidR="00D405EF" w:rsidRPr="00F358EA" w:rsidRDefault="00D405EF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20"/>
                <w:szCs w:val="20"/>
              </w:rPr>
            </w:pPr>
            <w:r w:rsidRPr="00F358EA">
              <w:rPr>
                <w:rFonts w:ascii="Georgia" w:eastAsia="Times New Roman" w:hAnsi="Georgia" w:cs="Georgia"/>
                <w:sz w:val="20"/>
                <w:szCs w:val="20"/>
              </w:rPr>
              <w:t>Email: kennedybenard73@gmail.com</w:t>
            </w:r>
          </w:p>
        </w:tc>
      </w:tr>
    </w:tbl>
    <w:p w14:paraId="503FB5E3" w14:textId="33E46B20" w:rsidR="00CE6104" w:rsidRPr="00F358EA" w:rsidRDefault="00CE6104" w:rsidP="007520D7">
      <w:pPr>
        <w:spacing w:before="0"/>
        <w:rPr>
          <w:sz w:val="20"/>
          <w:szCs w:val="20"/>
        </w:rPr>
      </w:pPr>
    </w:p>
    <w:sectPr w:rsidR="00CE6104" w:rsidRPr="00F358EA" w:rsidSect="0085363C">
      <w:headerReference w:type="default" r:id="rId18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79796" w14:textId="77777777" w:rsidR="0056305C" w:rsidRDefault="0056305C" w:rsidP="0085363C">
      <w:pPr>
        <w:spacing w:before="0" w:line="240" w:lineRule="auto"/>
      </w:pPr>
      <w:r>
        <w:separator/>
      </w:r>
    </w:p>
  </w:endnote>
  <w:endnote w:type="continuationSeparator" w:id="0">
    <w:p w14:paraId="40CFFAB2" w14:textId="77777777" w:rsidR="0056305C" w:rsidRDefault="0056305C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279D043-1211-4053-8709-53F40844F46D}"/>
    <w:embedBold r:id="rId2" w:fontKey="{8DDF5FD4-DFCD-4AFE-B08C-8C3B4572E07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55CE0D7-FCDF-4685-A6C9-50A9D74B898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36AA784-BC9B-4870-B3B8-F3FBF6953493}"/>
    <w:embedBold r:id="rId5" w:fontKey="{8B3282EB-518D-40C6-AE4E-E40565C14505}"/>
    <w:embedItalic r:id="rId6" w:fontKey="{E8D0DFE1-7B3B-4840-910B-2C6F635C4B4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27F0CFA-EE6B-402B-9D38-B326FA318055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773854A1-C128-4507-932D-7EC5B905E327}"/>
    <w:embedBold r:id="rId9" w:fontKey="{EA6BB43D-A802-4C1A-B166-A54A26FCF4E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86041" w14:textId="77777777" w:rsidR="0056305C" w:rsidRDefault="0056305C" w:rsidP="0085363C">
      <w:pPr>
        <w:spacing w:before="0" w:line="240" w:lineRule="auto"/>
      </w:pPr>
      <w:r>
        <w:separator/>
      </w:r>
    </w:p>
  </w:footnote>
  <w:footnote w:type="continuationSeparator" w:id="0">
    <w:p w14:paraId="44BEC817" w14:textId="77777777" w:rsidR="0056305C" w:rsidRDefault="0056305C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3A7BD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0EE6E56" wp14:editId="660BBB2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67C3E8EE" id="Group 2" o:spid="_x0000_s1026" alt="&quot;&quot;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FC3"/>
    <w:rsid w:val="00052382"/>
    <w:rsid w:val="0006568A"/>
    <w:rsid w:val="00076F0F"/>
    <w:rsid w:val="00084253"/>
    <w:rsid w:val="000D1F49"/>
    <w:rsid w:val="001727CA"/>
    <w:rsid w:val="00187D40"/>
    <w:rsid w:val="001E05A0"/>
    <w:rsid w:val="001E3314"/>
    <w:rsid w:val="001E4EE0"/>
    <w:rsid w:val="002C56E6"/>
    <w:rsid w:val="00361691"/>
    <w:rsid w:val="00361E11"/>
    <w:rsid w:val="00376B65"/>
    <w:rsid w:val="00382E7A"/>
    <w:rsid w:val="0039390A"/>
    <w:rsid w:val="003E30A8"/>
    <w:rsid w:val="003F0847"/>
    <w:rsid w:val="0040090B"/>
    <w:rsid w:val="0046302A"/>
    <w:rsid w:val="00487D2D"/>
    <w:rsid w:val="004B1D98"/>
    <w:rsid w:val="004D5D62"/>
    <w:rsid w:val="004F242D"/>
    <w:rsid w:val="005112D0"/>
    <w:rsid w:val="0056305C"/>
    <w:rsid w:val="00577E06"/>
    <w:rsid w:val="005A3BF7"/>
    <w:rsid w:val="005D4B5E"/>
    <w:rsid w:val="005E531C"/>
    <w:rsid w:val="005F0033"/>
    <w:rsid w:val="005F2035"/>
    <w:rsid w:val="005F6902"/>
    <w:rsid w:val="005F7990"/>
    <w:rsid w:val="00632608"/>
    <w:rsid w:val="0063739C"/>
    <w:rsid w:val="0064068F"/>
    <w:rsid w:val="006A4D39"/>
    <w:rsid w:val="00746A11"/>
    <w:rsid w:val="007520D7"/>
    <w:rsid w:val="00765AB9"/>
    <w:rsid w:val="00770F25"/>
    <w:rsid w:val="0077116C"/>
    <w:rsid w:val="007A35A8"/>
    <w:rsid w:val="007B0A85"/>
    <w:rsid w:val="007B552A"/>
    <w:rsid w:val="007C6A52"/>
    <w:rsid w:val="0082043E"/>
    <w:rsid w:val="008256DF"/>
    <w:rsid w:val="0085363C"/>
    <w:rsid w:val="008954EF"/>
    <w:rsid w:val="008E203A"/>
    <w:rsid w:val="008E787F"/>
    <w:rsid w:val="00903F17"/>
    <w:rsid w:val="0091229C"/>
    <w:rsid w:val="00940E73"/>
    <w:rsid w:val="0098597D"/>
    <w:rsid w:val="009F619A"/>
    <w:rsid w:val="009F6DDE"/>
    <w:rsid w:val="00A2266E"/>
    <w:rsid w:val="00A370A8"/>
    <w:rsid w:val="00A40450"/>
    <w:rsid w:val="00AB3EBD"/>
    <w:rsid w:val="00AC7FC3"/>
    <w:rsid w:val="00AF056A"/>
    <w:rsid w:val="00B16C9B"/>
    <w:rsid w:val="00B247C5"/>
    <w:rsid w:val="00B62AB7"/>
    <w:rsid w:val="00BB5F35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308"/>
    <w:rsid w:val="00CE7918"/>
    <w:rsid w:val="00D10E22"/>
    <w:rsid w:val="00D16163"/>
    <w:rsid w:val="00D405EF"/>
    <w:rsid w:val="00D42841"/>
    <w:rsid w:val="00D95BAD"/>
    <w:rsid w:val="00DB3FAD"/>
    <w:rsid w:val="00DC0D01"/>
    <w:rsid w:val="00DD2DCD"/>
    <w:rsid w:val="00E61C09"/>
    <w:rsid w:val="00E75875"/>
    <w:rsid w:val="00EB3B58"/>
    <w:rsid w:val="00EC7359"/>
    <w:rsid w:val="00EE3054"/>
    <w:rsid w:val="00EE3EC6"/>
    <w:rsid w:val="00EE6C6F"/>
    <w:rsid w:val="00F00606"/>
    <w:rsid w:val="00F01256"/>
    <w:rsid w:val="00F079F2"/>
    <w:rsid w:val="00F358EA"/>
    <w:rsid w:val="00F8584E"/>
    <w:rsid w:val="00F9689A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6EF62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rsid w:val="00AB3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mailto:efalle@gitam.i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49AD6D0-EAAD-4AFB-8F25-640D8BFF0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2021-10-19T16:28:00Z</dcterms:created>
  <dcterms:modified xsi:type="dcterms:W3CDTF">2021-10-20T10:13:00Z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